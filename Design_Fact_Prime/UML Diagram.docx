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61BEBAD7" w:rsidR="00746D2E" w:rsidRDefault="00A30307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DC9B2C" wp14:editId="4EF99784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-171450</wp:posOffset>
                </wp:positionV>
                <wp:extent cx="4216400" cy="131445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23A3FAB4" w:rsidR="006F3721" w:rsidRPr="00F40045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</w:t>
                            </w:r>
                            <w:r w:rsidR="00A61AC2">
                              <w:rPr>
                                <w:rFonts w:ascii="Arial" w:hAnsi="Arial" w:cs="Arial"/>
                                <w:sz w:val="56"/>
                              </w:rPr>
                              <w:t>CALCULATOR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103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" filled="f" stroked="f" strokeweight=".5pt">
                <v:textbox>
                  <w:txbxContent>
                    <w:p w14:paraId="48DC9B5B" w14:textId="23A3FAB4" w:rsidR="006F3721" w:rsidRPr="00F40045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</w:t>
                      </w:r>
                      <w:r w:rsidR="00A61AC2">
                        <w:rPr>
                          <w:rFonts w:ascii="Arial" w:hAnsi="Arial" w:cs="Arial"/>
                          <w:sz w:val="56"/>
                        </w:rPr>
                        <w:t>CALCULATOR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949"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3120" behindDoc="0" locked="0" layoutInCell="1" allowOverlap="1" wp14:anchorId="48DC9B2A" wp14:editId="0EB71A9B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F635E9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C9EB81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147"/>
        <w:gridCol w:w="1701"/>
        <w:gridCol w:w="1619"/>
        <w:gridCol w:w="1904"/>
        <w:gridCol w:w="2685"/>
      </w:tblGrid>
      <w:tr w:rsidR="00503D7B" w:rsidRPr="00553962" w14:paraId="48DC9A58" w14:textId="77777777" w:rsidTr="00A61AC2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56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25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A61AC2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6D937300" w:rsidR="002979C3" w:rsidRPr="00404B4F" w:rsidRDefault="002C40A7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556" w:type="pct"/>
            <w:vAlign w:val="center"/>
          </w:tcPr>
          <w:p w14:paraId="48DC9A5A" w14:textId="06DE777A" w:rsidR="002979C3" w:rsidRPr="00B96BE2" w:rsidRDefault="000F3353" w:rsidP="000F335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04/02/2021</w:t>
            </w:r>
          </w:p>
        </w:tc>
        <w:tc>
          <w:tcPr>
            <w:tcW w:w="825" w:type="pct"/>
            <w:vAlign w:val="center"/>
          </w:tcPr>
          <w:p w14:paraId="48DC9A5B" w14:textId="57FFD481" w:rsidR="001B4CE7" w:rsidRPr="007B3ACD" w:rsidRDefault="000F3353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Mokshith B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A61AC2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56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25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A61AC2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56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25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A61AC2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56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25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A61AC2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56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25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  <w:bookmarkStart w:id="2" w:name="_GoBack"/>
      <w:bookmarkEnd w:id="2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3" w:name="_Toc311197302"/>
      <w:bookmarkStart w:id="4" w:name="_Toc513545819"/>
    </w:p>
    <w:p w14:paraId="48DC9A88" w14:textId="0C8BAD9C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19385814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0DC56FF0" w14:textId="7740563B" w:rsidR="00894273" w:rsidRDefault="00894273">
          <w:pPr>
            <w:pStyle w:val="TOCHeading"/>
          </w:pPr>
          <w:r>
            <w:t>Table of Contents</w:t>
          </w:r>
        </w:p>
        <w:p w14:paraId="3A2684ED" w14:textId="2CE1FF08" w:rsidR="00A61AC2" w:rsidRDefault="0089427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380573" w:history="1">
            <w:r w:rsidR="00A61AC2" w:rsidRPr="000C77AC">
              <w:rPr>
                <w:rStyle w:val="Hyperlink"/>
                <w:rFonts w:cs="Calibri"/>
                <w:noProof/>
                <w:lang w:val="en-IN" w:eastAsia="en-IN"/>
              </w:rPr>
              <w:t>1. UML Diagram</w:t>
            </w:r>
            <w:r w:rsidR="00A61AC2">
              <w:rPr>
                <w:noProof/>
                <w:webHidden/>
              </w:rPr>
              <w:tab/>
            </w:r>
            <w:r w:rsidR="00A61AC2">
              <w:rPr>
                <w:noProof/>
                <w:webHidden/>
              </w:rPr>
              <w:fldChar w:fldCharType="begin"/>
            </w:r>
            <w:r w:rsidR="00A61AC2">
              <w:rPr>
                <w:noProof/>
                <w:webHidden/>
              </w:rPr>
              <w:instrText xml:space="preserve"> PAGEREF _Toc63380573 \h </w:instrText>
            </w:r>
            <w:r w:rsidR="00A61AC2">
              <w:rPr>
                <w:noProof/>
                <w:webHidden/>
              </w:rPr>
            </w:r>
            <w:r w:rsidR="00A61AC2">
              <w:rPr>
                <w:noProof/>
                <w:webHidden/>
              </w:rPr>
              <w:fldChar w:fldCharType="separate"/>
            </w:r>
            <w:r w:rsidR="00A61AC2">
              <w:rPr>
                <w:noProof/>
                <w:webHidden/>
              </w:rPr>
              <w:t>4</w:t>
            </w:r>
            <w:r w:rsidR="00A61AC2">
              <w:rPr>
                <w:noProof/>
                <w:webHidden/>
              </w:rPr>
              <w:fldChar w:fldCharType="end"/>
            </w:r>
          </w:hyperlink>
        </w:p>
        <w:p w14:paraId="72C64951" w14:textId="5E1428E4" w:rsidR="00A61AC2" w:rsidRDefault="00A61AC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380574" w:history="1">
            <w:r w:rsidRPr="000C77AC">
              <w:rPr>
                <w:rStyle w:val="Hyperlink"/>
                <w:rFonts w:ascii="Calibri" w:hAnsi="Calibri" w:cs="Calibri"/>
                <w:b/>
                <w:noProof/>
              </w:rPr>
              <w:t>Factorial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_Toc63380574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A4BB" w14:textId="152F00C1" w:rsidR="00A61AC2" w:rsidRDefault="00A61AC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380575" w:history="1">
            <w:r w:rsidRPr="000C77AC">
              <w:rPr>
                <w:rStyle w:val="Hyperlink"/>
                <w:rFonts w:ascii="Times New Roman" w:hAnsi="Times New Roman"/>
                <w:b/>
                <w:noProof/>
              </w:rPr>
              <w:t>Prime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80F6" w14:textId="144CD0A8" w:rsidR="00A61AC2" w:rsidRDefault="00A61AC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380576" w:history="1">
            <w:r w:rsidRPr="000C77AC">
              <w:rPr>
                <w:rStyle w:val="Hyperlink"/>
                <w:rFonts w:ascii="Times New Roman" w:hAnsi="Times New Roman"/>
                <w:b/>
                <w:noProof/>
              </w:rPr>
              <w:t>Find Prime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_Toc63380576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E2BB" w14:textId="199D1475" w:rsidR="00894273" w:rsidRPr="00894273" w:rsidRDefault="00894273" w:rsidP="00894273">
          <w:r>
            <w:rPr>
              <w:b/>
              <w:bCs/>
              <w:noProof/>
            </w:rPr>
            <w:fldChar w:fldCharType="end"/>
          </w:r>
        </w:p>
      </w:sdtContent>
    </w:sdt>
    <w:p w14:paraId="67B9300D" w14:textId="77777777" w:rsidR="00894273" w:rsidRDefault="00894273" w:rsidP="00894273">
      <w:pPr>
        <w:pStyle w:val="Heading1"/>
        <w:rPr>
          <w:rStyle w:val="normaltextrun"/>
          <w:rFonts w:cs="Calibri"/>
          <w:szCs w:val="20"/>
          <w:lang w:val="en-IN" w:eastAsia="en-IN" w:bidi="ar-SA"/>
        </w:rPr>
      </w:pPr>
    </w:p>
    <w:p w14:paraId="7F28533F" w14:textId="2BD57DAA" w:rsidR="00894273" w:rsidRDefault="00894273" w:rsidP="00894273">
      <w:pPr>
        <w:pStyle w:val="Heading1"/>
        <w:rPr>
          <w:rStyle w:val="normaltextrun"/>
          <w:rFonts w:cs="Calibri"/>
          <w:szCs w:val="20"/>
          <w:lang w:val="en-IN" w:eastAsia="en-IN" w:bidi="ar-SA"/>
        </w:rPr>
      </w:pPr>
    </w:p>
    <w:p w14:paraId="38429E07" w14:textId="29EBFDC4" w:rsidR="00894273" w:rsidRDefault="00894273" w:rsidP="00894273">
      <w:pPr>
        <w:rPr>
          <w:lang w:val="en-IN" w:eastAsia="en-IN" w:bidi="ar-SA"/>
        </w:rPr>
      </w:pPr>
    </w:p>
    <w:p w14:paraId="5D72FF6C" w14:textId="5998893A" w:rsidR="00894273" w:rsidRDefault="00894273" w:rsidP="00894273">
      <w:pPr>
        <w:rPr>
          <w:lang w:val="en-IN" w:eastAsia="en-IN" w:bidi="ar-SA"/>
        </w:rPr>
      </w:pPr>
    </w:p>
    <w:p w14:paraId="4BD55860" w14:textId="65285C87" w:rsidR="00894273" w:rsidRDefault="00894273" w:rsidP="00894273">
      <w:pPr>
        <w:rPr>
          <w:lang w:val="en-IN" w:eastAsia="en-IN" w:bidi="ar-SA"/>
        </w:rPr>
      </w:pPr>
    </w:p>
    <w:p w14:paraId="58729D0E" w14:textId="1A3400F3" w:rsidR="00894273" w:rsidRDefault="00894273" w:rsidP="00894273">
      <w:pPr>
        <w:rPr>
          <w:lang w:val="en-IN" w:eastAsia="en-IN" w:bidi="ar-SA"/>
        </w:rPr>
      </w:pPr>
    </w:p>
    <w:p w14:paraId="58153BCC" w14:textId="0B622712" w:rsidR="00894273" w:rsidRDefault="00894273" w:rsidP="00894273">
      <w:pPr>
        <w:rPr>
          <w:lang w:val="en-IN" w:eastAsia="en-IN" w:bidi="ar-SA"/>
        </w:rPr>
      </w:pPr>
    </w:p>
    <w:p w14:paraId="4F818A32" w14:textId="24CDFC0A" w:rsidR="00894273" w:rsidRDefault="00894273" w:rsidP="00894273">
      <w:pPr>
        <w:rPr>
          <w:lang w:val="en-IN" w:eastAsia="en-IN" w:bidi="ar-SA"/>
        </w:rPr>
      </w:pPr>
    </w:p>
    <w:p w14:paraId="0D4AD331" w14:textId="5AEA3B25" w:rsidR="00894273" w:rsidRDefault="00894273" w:rsidP="00894273">
      <w:pPr>
        <w:rPr>
          <w:lang w:val="en-IN" w:eastAsia="en-IN" w:bidi="ar-SA"/>
        </w:rPr>
      </w:pPr>
    </w:p>
    <w:p w14:paraId="66EBDC98" w14:textId="188B4C88" w:rsidR="00894273" w:rsidRDefault="00894273" w:rsidP="00894273">
      <w:pPr>
        <w:rPr>
          <w:lang w:val="en-IN" w:eastAsia="en-IN" w:bidi="ar-SA"/>
        </w:rPr>
      </w:pPr>
    </w:p>
    <w:p w14:paraId="3303CEEE" w14:textId="3CD45B17" w:rsidR="00894273" w:rsidRDefault="00894273" w:rsidP="00894273">
      <w:pPr>
        <w:rPr>
          <w:lang w:val="en-IN" w:eastAsia="en-IN" w:bidi="ar-SA"/>
        </w:rPr>
      </w:pPr>
    </w:p>
    <w:p w14:paraId="39B748D6" w14:textId="70B84C91" w:rsidR="00894273" w:rsidRDefault="00894273" w:rsidP="00894273">
      <w:pPr>
        <w:rPr>
          <w:lang w:val="en-IN" w:eastAsia="en-IN" w:bidi="ar-SA"/>
        </w:rPr>
      </w:pPr>
    </w:p>
    <w:p w14:paraId="695E50E2" w14:textId="66EE2FC6" w:rsidR="00894273" w:rsidRDefault="00894273" w:rsidP="00894273">
      <w:pPr>
        <w:rPr>
          <w:lang w:val="en-IN" w:eastAsia="en-IN" w:bidi="ar-SA"/>
        </w:rPr>
      </w:pPr>
    </w:p>
    <w:p w14:paraId="5AABA97A" w14:textId="401597F7" w:rsidR="00894273" w:rsidRDefault="00894273" w:rsidP="00894273">
      <w:pPr>
        <w:rPr>
          <w:lang w:val="en-IN" w:eastAsia="en-IN" w:bidi="ar-SA"/>
        </w:rPr>
      </w:pPr>
    </w:p>
    <w:p w14:paraId="1773A8D6" w14:textId="4E62B1CD" w:rsidR="00894273" w:rsidRDefault="00894273" w:rsidP="00894273">
      <w:pPr>
        <w:rPr>
          <w:lang w:val="en-IN" w:eastAsia="en-IN" w:bidi="ar-SA"/>
        </w:rPr>
      </w:pPr>
    </w:p>
    <w:p w14:paraId="3B4BDC3D" w14:textId="3DFA9AA4" w:rsidR="00894273" w:rsidRDefault="00894273" w:rsidP="00894273">
      <w:pPr>
        <w:rPr>
          <w:lang w:val="en-IN" w:eastAsia="en-IN" w:bidi="ar-SA"/>
        </w:rPr>
      </w:pPr>
    </w:p>
    <w:p w14:paraId="520B5E38" w14:textId="7B85CA91" w:rsidR="00894273" w:rsidRDefault="00894273" w:rsidP="00894273">
      <w:pPr>
        <w:rPr>
          <w:lang w:val="en-IN" w:eastAsia="en-IN" w:bidi="ar-SA"/>
        </w:rPr>
      </w:pPr>
    </w:p>
    <w:p w14:paraId="56B91130" w14:textId="1109135B" w:rsidR="00894273" w:rsidRDefault="00894273" w:rsidP="00894273">
      <w:pPr>
        <w:rPr>
          <w:lang w:val="en-IN" w:eastAsia="en-IN" w:bidi="ar-SA"/>
        </w:rPr>
      </w:pPr>
    </w:p>
    <w:p w14:paraId="24384208" w14:textId="122AC693" w:rsidR="00894273" w:rsidRDefault="00894273" w:rsidP="00894273">
      <w:pPr>
        <w:rPr>
          <w:lang w:val="en-IN" w:eastAsia="en-IN" w:bidi="ar-SA"/>
        </w:rPr>
      </w:pPr>
    </w:p>
    <w:p w14:paraId="0E10AA9B" w14:textId="407D6805" w:rsidR="00894273" w:rsidRDefault="00894273" w:rsidP="00894273">
      <w:pPr>
        <w:rPr>
          <w:lang w:val="en-IN" w:eastAsia="en-IN" w:bidi="ar-SA"/>
        </w:rPr>
      </w:pPr>
    </w:p>
    <w:p w14:paraId="260C6075" w14:textId="0D86E301" w:rsidR="00894273" w:rsidRDefault="00894273" w:rsidP="00894273">
      <w:pPr>
        <w:rPr>
          <w:lang w:val="en-IN" w:eastAsia="en-IN" w:bidi="ar-SA"/>
        </w:rPr>
      </w:pPr>
    </w:p>
    <w:p w14:paraId="0ABF49B9" w14:textId="60289DF5" w:rsidR="00894273" w:rsidRDefault="00894273" w:rsidP="00894273">
      <w:pPr>
        <w:rPr>
          <w:lang w:val="en-IN" w:eastAsia="en-IN" w:bidi="ar-SA"/>
        </w:rPr>
      </w:pPr>
    </w:p>
    <w:p w14:paraId="1140BB30" w14:textId="7CC431E9" w:rsidR="00894273" w:rsidRDefault="00894273" w:rsidP="00894273">
      <w:pPr>
        <w:rPr>
          <w:lang w:val="en-IN" w:eastAsia="en-IN" w:bidi="ar-SA"/>
        </w:rPr>
      </w:pPr>
    </w:p>
    <w:p w14:paraId="0DBBB707" w14:textId="725165A5" w:rsidR="00894273" w:rsidRDefault="00894273" w:rsidP="00894273">
      <w:pPr>
        <w:rPr>
          <w:lang w:val="en-IN" w:eastAsia="en-IN" w:bidi="ar-SA"/>
        </w:rPr>
      </w:pPr>
    </w:p>
    <w:p w14:paraId="37B56586" w14:textId="00E637C3" w:rsidR="00894273" w:rsidRDefault="00894273" w:rsidP="00894273">
      <w:pPr>
        <w:rPr>
          <w:lang w:val="en-IN" w:eastAsia="en-IN" w:bidi="ar-SA"/>
        </w:rPr>
      </w:pPr>
    </w:p>
    <w:p w14:paraId="1AF5DB7B" w14:textId="3E8709CC" w:rsidR="00894273" w:rsidRDefault="00894273" w:rsidP="00894273">
      <w:pPr>
        <w:rPr>
          <w:lang w:val="en-IN" w:eastAsia="en-IN" w:bidi="ar-SA"/>
        </w:rPr>
      </w:pPr>
    </w:p>
    <w:p w14:paraId="5D8FB97D" w14:textId="3CDA87F2" w:rsidR="00894273" w:rsidRDefault="00894273" w:rsidP="00894273">
      <w:pPr>
        <w:rPr>
          <w:lang w:val="en-IN" w:eastAsia="en-IN" w:bidi="ar-SA"/>
        </w:rPr>
      </w:pPr>
    </w:p>
    <w:p w14:paraId="269E357F" w14:textId="42D37B8B" w:rsidR="00894273" w:rsidRDefault="00894273" w:rsidP="00894273">
      <w:pPr>
        <w:rPr>
          <w:lang w:val="en-IN" w:eastAsia="en-IN" w:bidi="ar-SA"/>
        </w:rPr>
      </w:pPr>
    </w:p>
    <w:p w14:paraId="463768CD" w14:textId="3DB7EA61" w:rsidR="00894273" w:rsidRDefault="00894273" w:rsidP="00894273">
      <w:pPr>
        <w:rPr>
          <w:lang w:val="en-IN" w:eastAsia="en-IN" w:bidi="ar-SA"/>
        </w:rPr>
      </w:pPr>
    </w:p>
    <w:p w14:paraId="53A7533E" w14:textId="78F72626" w:rsidR="00894273" w:rsidRDefault="00894273" w:rsidP="00894273">
      <w:pPr>
        <w:rPr>
          <w:lang w:val="en-IN" w:eastAsia="en-IN" w:bidi="ar-SA"/>
        </w:rPr>
      </w:pPr>
    </w:p>
    <w:p w14:paraId="3C7F77D7" w14:textId="6589ADD6" w:rsidR="00894273" w:rsidRDefault="00894273" w:rsidP="00894273">
      <w:pPr>
        <w:rPr>
          <w:lang w:val="en-IN" w:eastAsia="en-IN" w:bidi="ar-SA"/>
        </w:rPr>
      </w:pPr>
    </w:p>
    <w:p w14:paraId="6DDEE972" w14:textId="6FE3B167" w:rsidR="00894273" w:rsidRDefault="00894273" w:rsidP="00894273">
      <w:pPr>
        <w:rPr>
          <w:lang w:val="en-IN" w:eastAsia="en-IN" w:bidi="ar-SA"/>
        </w:rPr>
      </w:pPr>
    </w:p>
    <w:p w14:paraId="0D19AB04" w14:textId="77777777" w:rsidR="000F3353" w:rsidRPr="00894273" w:rsidRDefault="000F3353" w:rsidP="00894273">
      <w:pPr>
        <w:rPr>
          <w:lang w:val="en-IN" w:eastAsia="en-IN" w:bidi="ar-SA"/>
        </w:rPr>
      </w:pPr>
    </w:p>
    <w:p w14:paraId="415E05B0" w14:textId="4D7975B8" w:rsidR="00894273" w:rsidRDefault="00894273" w:rsidP="00894273">
      <w:pPr>
        <w:pStyle w:val="Heading1"/>
        <w:rPr>
          <w:rStyle w:val="normaltextrun"/>
          <w:rFonts w:ascii="Calibri" w:hAnsi="Calibri" w:cs="Calibri"/>
          <w:sz w:val="22"/>
          <w:szCs w:val="20"/>
        </w:rPr>
      </w:pPr>
      <w:bookmarkStart w:id="5" w:name="_Toc63380573"/>
      <w:r w:rsidRPr="004B2CBF">
        <w:rPr>
          <w:rStyle w:val="normaltextrun"/>
          <w:rFonts w:cs="Calibri"/>
          <w:szCs w:val="20"/>
          <w:lang w:val="en-IN" w:eastAsia="en-IN" w:bidi="ar-SA"/>
        </w:rPr>
        <w:lastRenderedPageBreak/>
        <w:t>1.</w:t>
      </w:r>
      <w:r w:rsidR="000F3353">
        <w:rPr>
          <w:rStyle w:val="normaltextrun"/>
          <w:rFonts w:cs="Calibri"/>
          <w:szCs w:val="20"/>
          <w:lang w:val="en-IN" w:eastAsia="en-IN" w:bidi="ar-SA"/>
        </w:rPr>
        <w:t xml:space="preserve"> UML Diagram</w:t>
      </w:r>
      <w:bookmarkEnd w:id="5"/>
    </w:p>
    <w:p w14:paraId="4F0D1B69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44E16941" w14:textId="2F042AD1" w:rsidR="00894273" w:rsidRPr="00A61AC2" w:rsidRDefault="000F3353" w:rsidP="00894273">
      <w:pPr>
        <w:pStyle w:val="Heading2"/>
        <w:rPr>
          <w:rStyle w:val="normaltextrun"/>
          <w:rFonts w:ascii="Calibri" w:hAnsi="Calibri" w:cs="Calibri"/>
          <w:b/>
          <w:sz w:val="22"/>
          <w:szCs w:val="20"/>
        </w:rPr>
      </w:pPr>
      <w:bookmarkStart w:id="6" w:name="_Toc63380574"/>
      <w:r w:rsidRPr="00A61AC2">
        <w:rPr>
          <w:rStyle w:val="normaltextrun"/>
          <w:rFonts w:ascii="Calibri" w:hAnsi="Calibri" w:cs="Calibri"/>
          <w:b/>
          <w:sz w:val="22"/>
          <w:szCs w:val="20"/>
        </w:rPr>
        <w:t>Factorial Operation</w:t>
      </w:r>
      <w:bookmarkEnd w:id="6"/>
    </w:p>
    <w:p w14:paraId="4DEB599C" w14:textId="553DA257" w:rsidR="00125738" w:rsidRDefault="00125738" w:rsidP="00125738">
      <w:pPr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02990179" wp14:editId="13628CED">
            <wp:extent cx="3060700" cy="4411345"/>
            <wp:effectExtent l="0" t="0" r="6350" b="8255"/>
            <wp:docPr id="15" name="Picture 15" descr="C:\Users\Training\AppData\Local\Microsoft\Windows\INetCache\Content.Word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ining\AppData\Local\Microsoft\Windows\INetCache\Content.Word\Flowchar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407" cy="443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D652" w14:textId="77777777" w:rsidR="00125738" w:rsidRDefault="00125738" w:rsidP="00125738">
      <w:pPr>
        <w:jc w:val="center"/>
      </w:pPr>
    </w:p>
    <w:p w14:paraId="169C78C5" w14:textId="1EAF066A" w:rsidR="00125738" w:rsidRPr="00125738" w:rsidRDefault="00125738" w:rsidP="00125738">
      <w:pPr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 xml:space="preserve">Figure 1: </w:t>
      </w:r>
      <w:r w:rsidRPr="00125738">
        <w:rPr>
          <w:rFonts w:ascii="Times New Roman" w:hAnsi="Times New Roman"/>
          <w:b/>
          <w:sz w:val="18"/>
        </w:rPr>
        <w:t>Flow Chart to calculate Factorial of a Number</w:t>
      </w:r>
    </w:p>
    <w:p w14:paraId="63B3CDE3" w14:textId="77777777" w:rsidR="00894273" w:rsidRDefault="00894273" w:rsidP="00894273">
      <w:pPr>
        <w:pStyle w:val="Caption"/>
        <w:jc w:val="center"/>
      </w:pPr>
      <w:r>
        <w:rPr>
          <w:rFonts w:cs="Calibri"/>
          <w:noProof/>
          <w:sz w:val="22"/>
          <w:szCs w:val="20"/>
          <w:lang w:val="en-IN" w:eastAsia="en-IN" w:bidi="ar-SA"/>
        </w:rPr>
        <w:lastRenderedPageBreak/>
        <w:drawing>
          <wp:inline distT="0" distB="0" distL="0" distR="0" wp14:anchorId="732643FC" wp14:editId="5A42F505">
            <wp:extent cx="4634865" cy="3644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gh level SB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7" t="10500" r="5930" b="23846"/>
                    <a:stretch/>
                  </pic:blipFill>
                  <pic:spPr bwMode="auto">
                    <a:xfrm>
                      <a:off x="0" y="0"/>
                      <a:ext cx="4647280" cy="365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74ED" w14:textId="77777777" w:rsidR="00894273" w:rsidRDefault="00894273" w:rsidP="00894273">
      <w:pPr>
        <w:pStyle w:val="Caption"/>
        <w:jc w:val="center"/>
      </w:pPr>
    </w:p>
    <w:p w14:paraId="72D3C677" w14:textId="77777777" w:rsidR="00894273" w:rsidRDefault="00894273" w:rsidP="00894273">
      <w:pPr>
        <w:pStyle w:val="Caption"/>
        <w:jc w:val="center"/>
      </w:pPr>
    </w:p>
    <w:p w14:paraId="1F14BAB2" w14:textId="510D9B99" w:rsidR="00894273" w:rsidRDefault="00894273" w:rsidP="00894273">
      <w:pPr>
        <w:pStyle w:val="Caption"/>
        <w:jc w:val="center"/>
      </w:pPr>
      <w:r>
        <w:t xml:space="preserve">Figure </w:t>
      </w:r>
      <w:r w:rsidR="00125738">
        <w:t>2</w:t>
      </w:r>
      <w:r>
        <w:t xml:space="preserve">: </w:t>
      </w:r>
      <w:r w:rsidR="000F3353">
        <w:t>Flow Chart to calculate Factorial of a Number</w:t>
      </w:r>
    </w:p>
    <w:p w14:paraId="1217202A" w14:textId="54040638" w:rsidR="00125738" w:rsidRDefault="00125738" w:rsidP="00125738"/>
    <w:p w14:paraId="5A7079CC" w14:textId="0613F436" w:rsidR="00125738" w:rsidRPr="00125738" w:rsidRDefault="00125738" w:rsidP="00125738">
      <w:pPr>
        <w:pStyle w:val="Heading2"/>
        <w:rPr>
          <w:rStyle w:val="normaltextrun"/>
          <w:rFonts w:ascii="Times New Roman" w:hAnsi="Times New Roman"/>
          <w:b/>
          <w:sz w:val="22"/>
          <w:szCs w:val="20"/>
        </w:rPr>
      </w:pPr>
      <w:bookmarkStart w:id="7" w:name="_Toc63380575"/>
      <w:r w:rsidRPr="00125738">
        <w:rPr>
          <w:rStyle w:val="normaltextrun"/>
          <w:rFonts w:ascii="Times New Roman" w:hAnsi="Times New Roman"/>
          <w:b/>
          <w:szCs w:val="20"/>
        </w:rPr>
        <w:t>Prime Number</w:t>
      </w:r>
      <w:bookmarkEnd w:id="7"/>
      <w:r w:rsidRPr="00125738">
        <w:rPr>
          <w:rStyle w:val="normaltextrun"/>
          <w:rFonts w:ascii="Times New Roman" w:hAnsi="Times New Roman"/>
          <w:b/>
          <w:sz w:val="22"/>
          <w:szCs w:val="20"/>
        </w:rPr>
        <w:t xml:space="preserve"> </w:t>
      </w:r>
    </w:p>
    <w:p w14:paraId="72F6360A" w14:textId="2A9B31B2" w:rsidR="000F3353" w:rsidRDefault="000F3353" w:rsidP="000F3353"/>
    <w:p w14:paraId="1ECE4412" w14:textId="3748B208" w:rsidR="000F3353" w:rsidRDefault="000F3353" w:rsidP="000F3353"/>
    <w:p w14:paraId="7AE2BDB6" w14:textId="68BF8182" w:rsidR="000F3353" w:rsidRDefault="000F3353" w:rsidP="000F3353">
      <w:r>
        <w:rPr>
          <w:noProof/>
          <w:lang w:val="en-IN" w:eastAsia="en-IN" w:bidi="ar-SA"/>
        </w:rPr>
        <w:drawing>
          <wp:inline distT="0" distB="0" distL="0" distR="0" wp14:anchorId="0ACFD3BB" wp14:editId="61FA7696">
            <wp:extent cx="4848046" cy="1992214"/>
            <wp:effectExtent l="0" t="0" r="0" b="8255"/>
            <wp:docPr id="14" name="Picture 14" descr="C:\Users\Training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aining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87" cy="19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4327" w14:textId="77777777" w:rsidR="00125738" w:rsidRDefault="00125738" w:rsidP="000F3353"/>
    <w:p w14:paraId="6F065EB6" w14:textId="24D7F2E7" w:rsidR="000F3353" w:rsidRDefault="000F3353" w:rsidP="000F3353">
      <w:pPr>
        <w:pStyle w:val="Caption"/>
        <w:jc w:val="center"/>
      </w:pPr>
      <w:bookmarkStart w:id="8" w:name="_Toc51416958"/>
      <w:r>
        <w:t>Fig</w:t>
      </w:r>
      <w:r>
        <w:t>ure</w:t>
      </w:r>
      <w:r>
        <w:t xml:space="preserve"> </w:t>
      </w:r>
      <w:r>
        <w:t>3:</w:t>
      </w:r>
      <w:r>
        <w:t xml:space="preserve"> State diagram to find the prime number</w:t>
      </w:r>
      <w:bookmarkEnd w:id="8"/>
    </w:p>
    <w:p w14:paraId="7E4804C6" w14:textId="77777777" w:rsidR="000F3353" w:rsidRDefault="000F3353" w:rsidP="000F3353"/>
    <w:p w14:paraId="1646C058" w14:textId="34E79F40" w:rsidR="000F3353" w:rsidRDefault="000F3353" w:rsidP="000F3353"/>
    <w:p w14:paraId="794B1162" w14:textId="57F3B8FC" w:rsidR="00894273" w:rsidRPr="00125738" w:rsidRDefault="000F3353" w:rsidP="00894273">
      <w:pPr>
        <w:pStyle w:val="Heading2"/>
        <w:rPr>
          <w:rStyle w:val="normaltextrun"/>
          <w:rFonts w:ascii="Times New Roman" w:hAnsi="Times New Roman"/>
          <w:b/>
          <w:szCs w:val="20"/>
        </w:rPr>
      </w:pPr>
      <w:bookmarkStart w:id="9" w:name="_Toc63380576"/>
      <w:r w:rsidRPr="00125738">
        <w:rPr>
          <w:rStyle w:val="normaltextrun"/>
          <w:rFonts w:ascii="Times New Roman" w:hAnsi="Times New Roman"/>
          <w:b/>
          <w:szCs w:val="20"/>
        </w:rPr>
        <w:lastRenderedPageBreak/>
        <w:t>Find Prime Number</w:t>
      </w:r>
      <w:bookmarkEnd w:id="9"/>
      <w:r w:rsidRPr="00125738">
        <w:rPr>
          <w:rStyle w:val="normaltextrun"/>
          <w:rFonts w:ascii="Times New Roman" w:hAnsi="Times New Roman"/>
          <w:b/>
          <w:szCs w:val="20"/>
        </w:rPr>
        <w:t xml:space="preserve"> </w:t>
      </w:r>
    </w:p>
    <w:p w14:paraId="4FE6CAD2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63FFBB9E" w14:textId="25F38612" w:rsidR="00894273" w:rsidRDefault="00894273" w:rsidP="0089427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noProof/>
          <w:sz w:val="22"/>
          <w:szCs w:val="20"/>
        </w:rPr>
        <w:drawing>
          <wp:inline distT="0" distB="0" distL="0" distR="0" wp14:anchorId="277912AE" wp14:editId="6218D186">
            <wp:extent cx="2546176" cy="5668645"/>
            <wp:effectExtent l="0" t="0" r="698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muni_SB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9" t="4702" r="41700" b="3431"/>
                    <a:stretch/>
                  </pic:blipFill>
                  <pic:spPr bwMode="auto">
                    <a:xfrm>
                      <a:off x="0" y="0"/>
                      <a:ext cx="2556288" cy="569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B1F7C" w14:textId="72CECE00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02C1CD5D" w14:textId="35E5CB0D" w:rsidR="00894273" w:rsidRDefault="00894273" w:rsidP="00894273">
      <w:pPr>
        <w:pStyle w:val="Caption"/>
        <w:jc w:val="center"/>
        <w:rPr>
          <w:rStyle w:val="normaltextrun"/>
          <w:rFonts w:cs="Calibri"/>
          <w:sz w:val="22"/>
          <w:szCs w:val="20"/>
        </w:rPr>
      </w:pPr>
      <w:r>
        <w:t xml:space="preserve">Figure </w:t>
      </w:r>
      <w:r w:rsidR="00A61AC2">
        <w:t>4</w:t>
      </w:r>
      <w:r>
        <w:t xml:space="preserve">: </w:t>
      </w:r>
      <w:r w:rsidR="00125738">
        <w:t>Flow chart</w:t>
      </w:r>
      <w:r w:rsidR="000F3353">
        <w:t xml:space="preserve"> to find Prime Number</w:t>
      </w:r>
      <w:bookmarkEnd w:id="0"/>
      <w:bookmarkEnd w:id="1"/>
      <w:bookmarkEnd w:id="3"/>
      <w:bookmarkEnd w:id="4"/>
    </w:p>
    <w:sectPr w:rsidR="00894273" w:rsidSect="00015EE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2746FF" w14:textId="77777777" w:rsidR="00471B13" w:rsidRDefault="00471B13" w:rsidP="006A582B">
      <w:r>
        <w:separator/>
      </w:r>
    </w:p>
  </w:endnote>
  <w:endnote w:type="continuationSeparator" w:id="0">
    <w:p w14:paraId="385F84B9" w14:textId="77777777" w:rsidR="00471B13" w:rsidRDefault="00471B13" w:rsidP="006A582B">
      <w:r>
        <w:continuationSeparator/>
      </w:r>
    </w:p>
  </w:endnote>
  <w:endnote w:type="continuationNotice" w:id="1">
    <w:p w14:paraId="3F30CA24" w14:textId="77777777" w:rsidR="00471B13" w:rsidRDefault="00471B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73835063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61AC2">
                    <w:rPr>
                      <w:b/>
                      <w:bCs/>
                      <w:noProof/>
                      <w:sz w:val="20"/>
                      <w:szCs w:val="20"/>
                    </w:rPr>
                    <w:t>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61AC2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5FB870" w14:textId="77777777" w:rsidR="00471B13" w:rsidRDefault="00471B13" w:rsidP="006A582B">
      <w:r>
        <w:separator/>
      </w:r>
    </w:p>
  </w:footnote>
  <w:footnote w:type="continuationSeparator" w:id="0">
    <w:p w14:paraId="22236E59" w14:textId="77777777" w:rsidR="00471B13" w:rsidRDefault="00471B13" w:rsidP="006A582B">
      <w:r>
        <w:continuationSeparator/>
      </w:r>
    </w:p>
  </w:footnote>
  <w:footnote w:type="continuationNotice" w:id="1">
    <w:p w14:paraId="5DAA4412" w14:textId="77777777" w:rsidR="00471B13" w:rsidRDefault="00471B1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20FA5DE3"/>
    <w:multiLevelType w:val="hybridMultilevel"/>
    <w:tmpl w:val="38322182"/>
    <w:lvl w:ilvl="0" w:tplc="F4864C64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3373A5"/>
    <w:multiLevelType w:val="multilevel"/>
    <w:tmpl w:val="C6424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2184858"/>
    <w:multiLevelType w:val="multilevel"/>
    <w:tmpl w:val="5BF8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3353"/>
    <w:rsid w:val="000F5BA0"/>
    <w:rsid w:val="000F6B65"/>
    <w:rsid w:val="0010685E"/>
    <w:rsid w:val="00107955"/>
    <w:rsid w:val="00111EC9"/>
    <w:rsid w:val="001129AE"/>
    <w:rsid w:val="0012167E"/>
    <w:rsid w:val="00122C9C"/>
    <w:rsid w:val="00125738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4A8F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0A7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1B13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4D0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01C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4273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0307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AC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3030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A30307"/>
  </w:style>
  <w:style w:type="character" w:customStyle="1" w:styleId="eop">
    <w:name w:val="eop"/>
    <w:basedOn w:val="DefaultParagraphFont"/>
    <w:rsid w:val="00A30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header" Target="header3.xml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7870A9B-3EA6-4B13-8D3E-18674ECCB868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F6FE9F94-D288-4740-B2C5-967B86A3A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3</TotalTime>
  <Pages>6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Mokshith B</cp:lastModifiedBy>
  <cp:revision>3</cp:revision>
  <cp:lastPrinted>2014-03-29T07:34:00Z</cp:lastPrinted>
  <dcterms:created xsi:type="dcterms:W3CDTF">2021-02-04T19:51:00Z</dcterms:created>
  <dcterms:modified xsi:type="dcterms:W3CDTF">2021-02-04T19:53:00Z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